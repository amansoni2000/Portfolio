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C79D4" w14:textId="77777777" w:rsidR="00202962" w:rsidRDefault="00B14057" w:rsidP="00202962">
      <w:pPr>
        <w:spacing w:after="120"/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11387346" wp14:editId="137BCA03">
                <wp:simplePos x="0" y="0"/>
                <wp:positionH relativeFrom="page">
                  <wp:align>left</wp:align>
                </wp:positionH>
                <wp:positionV relativeFrom="paragraph">
                  <wp:posOffset>-1594485</wp:posOffset>
                </wp:positionV>
                <wp:extent cx="2596515" cy="11247120"/>
                <wp:effectExtent l="0" t="0" r="0" b="0"/>
                <wp:wrapNone/>
                <wp:docPr id="3" name="Group 3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515" cy="11247120"/>
                          <a:chOff x="-600892" y="-15243"/>
                          <a:chExt cx="2596515" cy="1006021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-600892" y="-15243"/>
                            <a:ext cx="2596515" cy="1006021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0" y="-15243"/>
                            <a:ext cx="998474" cy="1306522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CBE302" id="Group 3" o:spid="_x0000_s1026" alt="Decorative" style="position:absolute;margin-left:0;margin-top:-125.55pt;width:204.45pt;height:885.6pt;z-index:-251649024;mso-position-horizontal:left;mso-position-horizontal-relative:page;mso-width-relative:margin;mso-height-relative:margin" coordorigin="-6008,-152" coordsize="25965,100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">
                <v:rect id="Rectangle 2" o:spid="_x0000_s1027" style="position:absolute;left:-6008;top:-152;width:25964;height:100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d14140 [3204]" stroked="f" strokeweight="1pt"/>
                <v:shape id="Freeform 3" o:spid="_x0000_s1028" alt="Header accent box" style="position:absolute;top:-152;width:9984;height:13064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 path="m,2757r1505,l1505,,,,,2757xe" fillcolor="white [3212]" stroked="f">
                  <v:path arrowok="t" o:connecttype="custom" o:connectlocs="0,1306522;997811,1306522;997811,0;0,0;0,1306522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252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3490"/>
        <w:gridCol w:w="867"/>
        <w:gridCol w:w="686"/>
        <w:gridCol w:w="900"/>
        <w:gridCol w:w="5401"/>
      </w:tblGrid>
      <w:tr w:rsidR="00B14057" w:rsidRPr="00C44D96" w14:paraId="0F8FB40C" w14:textId="77777777" w:rsidTr="00C44D96">
        <w:trPr>
          <w:trHeight w:val="891"/>
          <w:jc w:val="center"/>
        </w:trPr>
        <w:tc>
          <w:tcPr>
            <w:tcW w:w="3490" w:type="dxa"/>
          </w:tcPr>
          <w:p w14:paraId="5D4AA90F" w14:textId="14AC5546" w:rsidR="00B14057" w:rsidRPr="001B04C7" w:rsidRDefault="00B14057" w:rsidP="007413A8">
            <w:pPr>
              <w:pStyle w:val="Title"/>
              <w:ind w:left="0"/>
            </w:pPr>
          </w:p>
        </w:tc>
        <w:tc>
          <w:tcPr>
            <w:tcW w:w="867" w:type="dxa"/>
          </w:tcPr>
          <w:p w14:paraId="144485C9" w14:textId="77777777" w:rsidR="00B14057" w:rsidRPr="002139DC" w:rsidRDefault="00B14057" w:rsidP="00B14057"/>
        </w:tc>
        <w:tc>
          <w:tcPr>
            <w:tcW w:w="6987" w:type="dxa"/>
            <w:gridSpan w:val="3"/>
          </w:tcPr>
          <w:p w14:paraId="23CD21A0" w14:textId="65CCBF54" w:rsidR="00B14057" w:rsidRPr="00C44D96" w:rsidRDefault="007413A8" w:rsidP="00480010">
            <w:pPr>
              <w:pStyle w:val="Subtitle"/>
              <w:rPr>
                <w:rFonts w:ascii="Calibri" w:hAnsi="Calibri" w:cs="Calibri"/>
              </w:rPr>
            </w:pPr>
            <w:r w:rsidRPr="00C44D96">
              <w:rPr>
                <w:rFonts w:ascii="Calibri" w:hAnsi="Calibri" w:cs="Calibri"/>
              </w:rPr>
              <w:t xml:space="preserve">Aman </w:t>
            </w:r>
            <w:proofErr w:type="spellStart"/>
            <w:r w:rsidRPr="00C44D96">
              <w:rPr>
                <w:rFonts w:ascii="Calibri" w:hAnsi="Calibri" w:cs="Calibri"/>
              </w:rPr>
              <w:t>kumar</w:t>
            </w:r>
            <w:proofErr w:type="spellEnd"/>
            <w:r w:rsidRPr="00C44D96">
              <w:rPr>
                <w:rFonts w:ascii="Calibri" w:hAnsi="Calibri" w:cs="Calibri"/>
              </w:rPr>
              <w:t xml:space="preserve"> Soni</w:t>
            </w:r>
          </w:p>
        </w:tc>
      </w:tr>
      <w:tr w:rsidR="00B14057" w:rsidRPr="00C44D96" w14:paraId="75AC8CEA" w14:textId="77777777" w:rsidTr="00C44D96">
        <w:trPr>
          <w:trHeight w:val="322"/>
          <w:jc w:val="center"/>
        </w:trPr>
        <w:tc>
          <w:tcPr>
            <w:tcW w:w="3490" w:type="dxa"/>
          </w:tcPr>
          <w:p w14:paraId="16FAD753" w14:textId="77777777" w:rsidR="00B14057" w:rsidRDefault="00B14057" w:rsidP="00B14057"/>
        </w:tc>
        <w:tc>
          <w:tcPr>
            <w:tcW w:w="867" w:type="dxa"/>
          </w:tcPr>
          <w:p w14:paraId="30235003" w14:textId="77777777" w:rsidR="00B14057" w:rsidRPr="002139DC" w:rsidRDefault="00B14057" w:rsidP="00B14057"/>
        </w:tc>
        <w:tc>
          <w:tcPr>
            <w:tcW w:w="6987" w:type="dxa"/>
            <w:gridSpan w:val="3"/>
          </w:tcPr>
          <w:p w14:paraId="55C15A28" w14:textId="1D06C0EB" w:rsidR="00B14057" w:rsidRPr="00C44D96" w:rsidRDefault="000B1310" w:rsidP="00480010">
            <w:pPr>
              <w:rPr>
                <w:rFonts w:ascii="Calibri" w:hAnsi="Calibri" w:cs="Calibri"/>
              </w:rPr>
            </w:pPr>
            <w:r w:rsidRPr="00C44D96">
              <w:rPr>
                <w:rFonts w:ascii="Calibri" w:hAnsi="Calibri" w:cs="Calibri"/>
              </w:rPr>
              <w:t>Aspiring IT professional with a passion for learning and strong skills in web development and database management, seeking an opportunity to contribute and grow in the IT industry.</w:t>
            </w:r>
          </w:p>
        </w:tc>
      </w:tr>
      <w:tr w:rsidR="007A6A88" w:rsidRPr="00C44D96" w14:paraId="05C225DB" w14:textId="77777777" w:rsidTr="00C44D96">
        <w:trPr>
          <w:trHeight w:val="56"/>
          <w:jc w:val="center"/>
        </w:trPr>
        <w:tc>
          <w:tcPr>
            <w:tcW w:w="3490" w:type="dxa"/>
            <w:vMerge w:val="restart"/>
          </w:tcPr>
          <w:p w14:paraId="179610C6" w14:textId="0F018306" w:rsidR="00C44D96" w:rsidRPr="00C44D96" w:rsidRDefault="00C44D96" w:rsidP="00C44D96">
            <w:pPr>
              <w:pStyle w:val="Heading1Alt"/>
              <w:rPr>
                <w:rFonts w:ascii="Arial Black" w:hAnsi="Arial Black"/>
                <w:sz w:val="24"/>
                <w:szCs w:val="24"/>
                <w:lang w:val="en-IN"/>
              </w:rPr>
            </w:pPr>
            <w:r w:rsidRPr="00C44D96">
              <w:rPr>
                <w:rFonts w:ascii="Arial Black" w:hAnsi="Arial Black"/>
                <w:sz w:val="24"/>
                <w:szCs w:val="24"/>
              </w:rPr>
              <w:t>Certifications:</w:t>
            </w:r>
            <w:r w:rsidRPr="00C44D96">
              <w:rPr>
                <w:rFonts w:ascii="Times New Roman" w:eastAsia="Times New Roman" w:hAnsi="Symbol" w:cs="Times New Roman"/>
                <w:sz w:val="24"/>
                <w:szCs w:val="24"/>
                <w:lang w:val="en-IN" w:eastAsia="en-IN" w:bidi="hi-IN"/>
              </w:rPr>
              <w:t xml:space="preserve"> </w:t>
            </w:r>
            <w:r w:rsidRPr="00C44D96">
              <w:rPr>
                <w:rFonts w:ascii="Arial Black" w:hAnsi="Arial Black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44D96">
              <w:rPr>
                <w:rFonts w:ascii="Arial Black" w:hAnsi="Arial Black"/>
                <w:bCs/>
                <w:sz w:val="24"/>
                <w:szCs w:val="24"/>
                <w:lang w:val="en-IN"/>
              </w:rPr>
              <w:t>HackerRank</w:t>
            </w:r>
            <w:proofErr w:type="spellEnd"/>
            <w:r w:rsidRPr="00C44D96">
              <w:rPr>
                <w:rFonts w:ascii="Arial Black" w:hAnsi="Arial Black"/>
                <w:bCs/>
                <w:sz w:val="24"/>
                <w:szCs w:val="24"/>
                <w:lang w:val="en-IN"/>
              </w:rPr>
              <w:t xml:space="preserve"> HTML, CSS, and JavaScript (Basic)</w:t>
            </w:r>
            <w:r w:rsidRPr="00C44D96">
              <w:rPr>
                <w:rFonts w:ascii="Arial Black" w:hAnsi="Arial Black"/>
                <w:sz w:val="24"/>
                <w:szCs w:val="24"/>
                <w:lang w:val="en-IN"/>
              </w:rPr>
              <w:t xml:space="preserve"> </w:t>
            </w:r>
          </w:p>
          <w:p w14:paraId="2D767733" w14:textId="06D7E97E" w:rsidR="00DD6E47" w:rsidRPr="00AE2E1E" w:rsidRDefault="00C44D96" w:rsidP="00C44D96">
            <w:pPr>
              <w:pStyle w:val="Heading1Alt"/>
              <w:rPr>
                <w:rFonts w:ascii="Arial Black" w:hAnsi="Arial Black"/>
                <w:sz w:val="24"/>
                <w:szCs w:val="24"/>
                <w:lang w:val="fr-FR"/>
              </w:rPr>
            </w:pPr>
            <w:proofErr w:type="spellStart"/>
            <w:r w:rsidRPr="00C44D96">
              <w:rPr>
                <w:rFonts w:ascii="Arial Black" w:hAnsi="Arial Black"/>
                <w:bCs/>
                <w:sz w:val="24"/>
                <w:szCs w:val="24"/>
                <w:lang w:val="en-IN"/>
              </w:rPr>
              <w:t>HackerRank</w:t>
            </w:r>
            <w:proofErr w:type="spellEnd"/>
            <w:r w:rsidRPr="00C44D96">
              <w:rPr>
                <w:rFonts w:ascii="Arial Black" w:hAnsi="Arial Black"/>
                <w:bCs/>
                <w:sz w:val="24"/>
                <w:szCs w:val="24"/>
                <w:lang w:val="en-IN"/>
              </w:rPr>
              <w:t xml:space="preserve"> Python (Basic)</w:t>
            </w:r>
            <w:r w:rsidRPr="00C44D96">
              <w:rPr>
                <w:rFonts w:ascii="Arial Black" w:hAnsi="Arial Black"/>
                <w:sz w:val="24"/>
                <w:szCs w:val="24"/>
                <w:lang w:val="en-IN"/>
              </w:rPr>
              <w:t xml:space="preserve"> </w:t>
            </w:r>
          </w:p>
          <w:p w14:paraId="5F15CE6C" w14:textId="77777777" w:rsidR="007A6A88" w:rsidRPr="00DD6E47" w:rsidRDefault="007A6A88" w:rsidP="00D73605">
            <w:pPr>
              <w:pStyle w:val="Whitetext"/>
              <w:rPr>
                <w:rFonts w:ascii="Arial Black" w:hAnsi="Arial Black"/>
                <w:lang w:val="fr-FR"/>
              </w:rPr>
            </w:pPr>
          </w:p>
          <w:p w14:paraId="629CF9AC" w14:textId="77777777" w:rsidR="007A6A88" w:rsidRPr="007A6A88" w:rsidRDefault="007A6A88" w:rsidP="00B14057">
            <w:pPr>
              <w:pStyle w:val="Heading1Alt"/>
              <w:rPr>
                <w:lang w:val="fr-FR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62C19347" wp14:editId="373C0800">
                      <wp:extent cx="932688" cy="9144"/>
                      <wp:effectExtent l="0" t="0" r="0" b="0"/>
                      <wp:docPr id="4" name="Rectangle 4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0D7837B" id="Rectangle 4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3B231FAA" w14:textId="77777777" w:rsidR="007A6A88" w:rsidRPr="007A6A88" w:rsidRDefault="007A6A88" w:rsidP="00B14057">
            <w:pPr>
              <w:pStyle w:val="Heading1Alt"/>
              <w:rPr>
                <w:lang w:val="fr-FR"/>
              </w:rPr>
            </w:pPr>
          </w:p>
          <w:p w14:paraId="4D8290FA" w14:textId="77777777" w:rsidR="007A6A88" w:rsidRPr="007A6A88" w:rsidRDefault="00000000" w:rsidP="00B14057">
            <w:pPr>
              <w:pStyle w:val="Heading1Alt"/>
              <w:rPr>
                <w:rFonts w:ascii="Gill Sans MT" w:hAnsi="Gill Sans MT"/>
                <w:szCs w:val="24"/>
                <w:lang w:val="fr-FR"/>
              </w:rPr>
            </w:pPr>
            <w:sdt>
              <w:sdtPr>
                <w:id w:val="-835920303"/>
                <w:placeholder>
                  <w:docPart w:val="2F65955407034B28B6FFC06F7746C97D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Phone</w:t>
                </w:r>
              </w:sdtContent>
            </w:sdt>
          </w:p>
          <w:p w14:paraId="2511BA34" w14:textId="7F1B0C42" w:rsidR="007A6A88" w:rsidRPr="00DD6E47" w:rsidRDefault="00DD6E47" w:rsidP="00DD6E47">
            <w:pPr>
              <w:pStyle w:val="Whitetext"/>
            </w:pPr>
            <w:r>
              <w:t xml:space="preserve">8962473148  </w:t>
            </w:r>
          </w:p>
          <w:p w14:paraId="34213562" w14:textId="77777777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50BAF7C" wp14:editId="7C57E675">
                      <wp:extent cx="932688" cy="9144"/>
                      <wp:effectExtent l="0" t="0" r="0" b="0"/>
                      <wp:docPr id="9" name="Rectangle 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4C5ED14" id="Rectangle 9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7909B7EE" w14:textId="77777777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</w:p>
          <w:p w14:paraId="04E222AC" w14:textId="77777777" w:rsidR="007A6A88" w:rsidRPr="007A6A88" w:rsidRDefault="00000000" w:rsidP="0026294A">
            <w:pPr>
              <w:pStyle w:val="Heading1Alt"/>
              <w:rPr>
                <w:lang w:val="fr-FR"/>
              </w:rPr>
            </w:pPr>
            <w:sdt>
              <w:sdtPr>
                <w:id w:val="-1437366797"/>
                <w:placeholder>
                  <w:docPart w:val="DD3B3A66B0B84EEAAE4CCB39058046D6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Email</w:t>
                </w:r>
              </w:sdtContent>
            </w:sdt>
          </w:p>
          <w:p w14:paraId="7258C1AD" w14:textId="76F3B95D" w:rsidR="007A6A88" w:rsidRPr="00C44D96" w:rsidRDefault="00DD6E47" w:rsidP="007A6A88">
            <w:pPr>
              <w:pStyle w:val="Whitetext"/>
              <w:rPr>
                <w:rFonts w:ascii="Calibri" w:hAnsi="Calibri" w:cs="Calibri"/>
              </w:rPr>
            </w:pPr>
            <w:r w:rsidRPr="00C44D96">
              <w:rPr>
                <w:rFonts w:ascii="Calibri" w:hAnsi="Calibri" w:cs="Calibri"/>
              </w:rPr>
              <w:t>amankumarsoni2507@gmai.com</w:t>
            </w:r>
          </w:p>
          <w:p w14:paraId="520AF598" w14:textId="77777777"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14:paraId="097CA9DB" w14:textId="77777777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53312278" wp14:editId="1F043B20">
                      <wp:extent cx="932688" cy="9144"/>
                      <wp:effectExtent l="0" t="0" r="0" b="0"/>
                      <wp:docPr id="10" name="Rectangle 10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E64823B" id="Rectangle 10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0E8CDDAD" w14:textId="77777777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</w:p>
          <w:p w14:paraId="7E15796E" w14:textId="77777777" w:rsidR="00C44D96" w:rsidRDefault="00C44D96" w:rsidP="0026294A">
            <w:pPr>
              <w:pStyle w:val="Heading1Alt"/>
            </w:pPr>
            <w:r w:rsidRPr="00C44D96">
              <w:t>Location:</w:t>
            </w:r>
          </w:p>
          <w:p w14:paraId="4D20E248" w14:textId="01D25BB9" w:rsidR="007A6A88" w:rsidRPr="00C44D96" w:rsidRDefault="00C44D96" w:rsidP="0026294A">
            <w:pPr>
              <w:pStyle w:val="Heading1Alt"/>
            </w:pPr>
            <w:r w:rsidRPr="00C44D96">
              <w:t>Bhopal, Madhya Pradesh</w:t>
            </w:r>
          </w:p>
          <w:p w14:paraId="0195B2FC" w14:textId="2D4992EF" w:rsidR="007A6A88" w:rsidRPr="007A6A88" w:rsidRDefault="007A6A88" w:rsidP="007A6A88">
            <w:pPr>
              <w:pStyle w:val="Whitetext"/>
            </w:pPr>
          </w:p>
        </w:tc>
        <w:tc>
          <w:tcPr>
            <w:tcW w:w="867" w:type="dxa"/>
            <w:vMerge w:val="restart"/>
          </w:tcPr>
          <w:p w14:paraId="67002451" w14:textId="77777777"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586" w:type="dxa"/>
            <w:gridSpan w:val="2"/>
            <w:vMerge w:val="restart"/>
          </w:tcPr>
          <w:p w14:paraId="0B7E2F2A" w14:textId="77777777" w:rsidR="007A6A88" w:rsidRPr="00C44D96" w:rsidRDefault="00000000" w:rsidP="00E25F83">
            <w:pPr>
              <w:pStyle w:val="Heading1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-353190374"/>
                <w:placeholder>
                  <w:docPart w:val="F3C1F8DA656F4C44BBD34D830285EF02"/>
                </w:placeholder>
                <w:temporary/>
                <w:showingPlcHdr/>
                <w15:appearance w15:val="hidden"/>
              </w:sdtPr>
              <w:sdtContent>
                <w:r w:rsidR="007A6A88" w:rsidRPr="00C44D96">
                  <w:rPr>
                    <w:rFonts w:ascii="Calibri" w:hAnsi="Calibri" w:cs="Calibri"/>
                  </w:rPr>
                  <w:t>Experience</w:t>
                </w:r>
              </w:sdtContent>
            </w:sdt>
          </w:p>
        </w:tc>
        <w:tc>
          <w:tcPr>
            <w:tcW w:w="5401" w:type="dxa"/>
            <w:tcBorders>
              <w:bottom w:val="single" w:sz="12" w:space="0" w:color="auto"/>
            </w:tcBorders>
          </w:tcPr>
          <w:p w14:paraId="02E4273E" w14:textId="77777777" w:rsidR="007A6A88" w:rsidRPr="00C44D96" w:rsidRDefault="007A6A88" w:rsidP="0026294A">
            <w:pPr>
              <w:pStyle w:val="Heading1"/>
              <w:rPr>
                <w:rFonts w:ascii="Calibri" w:hAnsi="Calibri" w:cs="Calibri"/>
                <w:sz w:val="14"/>
                <w:szCs w:val="14"/>
              </w:rPr>
            </w:pPr>
          </w:p>
        </w:tc>
      </w:tr>
      <w:tr w:rsidR="007A6A88" w:rsidRPr="00C44D96" w14:paraId="698BF024" w14:textId="77777777" w:rsidTr="00C44D96">
        <w:trPr>
          <w:trHeight w:val="216"/>
          <w:jc w:val="center"/>
        </w:trPr>
        <w:tc>
          <w:tcPr>
            <w:tcW w:w="3490" w:type="dxa"/>
            <w:vMerge/>
          </w:tcPr>
          <w:p w14:paraId="0432FC1C" w14:textId="77777777" w:rsidR="007A6A88" w:rsidRDefault="007A6A88" w:rsidP="0026294A">
            <w:pPr>
              <w:pStyle w:val="Heading1Alt"/>
            </w:pPr>
          </w:p>
        </w:tc>
        <w:tc>
          <w:tcPr>
            <w:tcW w:w="867" w:type="dxa"/>
            <w:vMerge/>
          </w:tcPr>
          <w:p w14:paraId="32FE7576" w14:textId="77777777"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586" w:type="dxa"/>
            <w:gridSpan w:val="2"/>
            <w:vMerge/>
          </w:tcPr>
          <w:p w14:paraId="66ECFC65" w14:textId="77777777" w:rsidR="007A6A88" w:rsidRPr="00C44D96" w:rsidRDefault="007A6A88" w:rsidP="0026294A">
            <w:pPr>
              <w:pStyle w:val="Heading1"/>
              <w:rPr>
                <w:rFonts w:ascii="Calibri" w:hAnsi="Calibri" w:cs="Calibri"/>
              </w:rPr>
            </w:pPr>
          </w:p>
        </w:tc>
        <w:tc>
          <w:tcPr>
            <w:tcW w:w="5401" w:type="dxa"/>
            <w:tcBorders>
              <w:top w:val="single" w:sz="12" w:space="0" w:color="auto"/>
            </w:tcBorders>
          </w:tcPr>
          <w:p w14:paraId="2C9BA168" w14:textId="77777777" w:rsidR="007A6A88" w:rsidRPr="00C44D96" w:rsidRDefault="007A6A88" w:rsidP="0026294A">
            <w:pPr>
              <w:pStyle w:val="Heading1"/>
              <w:rPr>
                <w:rFonts w:ascii="Calibri" w:hAnsi="Calibri" w:cs="Calibri"/>
                <w:sz w:val="14"/>
                <w:szCs w:val="14"/>
                <w:lang w:val="en-AU" w:eastAsia="en-AU"/>
              </w:rPr>
            </w:pPr>
          </w:p>
        </w:tc>
      </w:tr>
      <w:tr w:rsidR="007A6A88" w:rsidRPr="00C44D96" w14:paraId="1346AE17" w14:textId="77777777" w:rsidTr="00C44D96">
        <w:trPr>
          <w:trHeight w:val="6675"/>
          <w:jc w:val="center"/>
        </w:trPr>
        <w:tc>
          <w:tcPr>
            <w:tcW w:w="3490" w:type="dxa"/>
            <w:vMerge/>
          </w:tcPr>
          <w:p w14:paraId="38887B5B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66F12993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987" w:type="dxa"/>
            <w:gridSpan w:val="3"/>
          </w:tcPr>
          <w:p w14:paraId="2401AA0E" w14:textId="77777777" w:rsidR="000B1310" w:rsidRPr="000B1310" w:rsidRDefault="000B1310" w:rsidP="000B1310">
            <w:pPr>
              <w:pStyle w:val="Heading2"/>
              <w:rPr>
                <w:rFonts w:ascii="Calibri" w:hAnsi="Calibri" w:cs="Calibri"/>
                <w:sz w:val="24"/>
                <w:szCs w:val="24"/>
                <w:lang w:val="en-IN"/>
              </w:rPr>
            </w:pPr>
            <w:proofErr w:type="spellStart"/>
            <w:r w:rsidRPr="000B1310">
              <w:rPr>
                <w:rFonts w:ascii="Calibri" w:hAnsi="Calibri" w:cs="Calibri"/>
                <w:sz w:val="24"/>
                <w:szCs w:val="24"/>
                <w:lang w:val="en-IN"/>
              </w:rPr>
              <w:t>CoreCard</w:t>
            </w:r>
            <w:proofErr w:type="spellEnd"/>
            <w:r w:rsidRPr="000B1310">
              <w:rPr>
                <w:rFonts w:ascii="Calibri" w:hAnsi="Calibri" w:cs="Calibri"/>
                <w:sz w:val="24"/>
                <w:szCs w:val="24"/>
                <w:lang w:val="en-IN"/>
              </w:rPr>
              <w:t xml:space="preserve"> Internship – (July 2024 to October 2024)</w:t>
            </w:r>
          </w:p>
          <w:p w14:paraId="6EE5ACC1" w14:textId="77777777" w:rsidR="000B1310" w:rsidRPr="000B1310" w:rsidRDefault="000B1310" w:rsidP="000B1310">
            <w:pPr>
              <w:pStyle w:val="Heading2"/>
              <w:numPr>
                <w:ilvl w:val="0"/>
                <w:numId w:val="31"/>
              </w:numPr>
              <w:rPr>
                <w:rFonts w:ascii="Calibri" w:hAnsi="Calibri" w:cs="Calibri"/>
                <w:lang w:val="en-IN"/>
              </w:rPr>
            </w:pPr>
            <w:r w:rsidRPr="000B1310">
              <w:rPr>
                <w:rFonts w:ascii="Calibri" w:hAnsi="Calibri" w:cs="Calibri"/>
                <w:lang w:val="en-IN"/>
              </w:rPr>
              <w:t>Gained hands-on experience in card-issuing platforms and payment system workflows.</w:t>
            </w:r>
          </w:p>
          <w:p w14:paraId="7C2167DD" w14:textId="77777777" w:rsidR="000B1310" w:rsidRPr="000B1310" w:rsidRDefault="000B1310" w:rsidP="000B1310">
            <w:pPr>
              <w:pStyle w:val="Heading2"/>
              <w:numPr>
                <w:ilvl w:val="0"/>
                <w:numId w:val="31"/>
              </w:numPr>
              <w:rPr>
                <w:rFonts w:ascii="Calibri" w:hAnsi="Calibri" w:cs="Calibri"/>
                <w:lang w:val="en-IN"/>
              </w:rPr>
            </w:pPr>
            <w:r w:rsidRPr="000B1310">
              <w:rPr>
                <w:rFonts w:ascii="Calibri" w:hAnsi="Calibri" w:cs="Calibri"/>
                <w:lang w:val="en-IN"/>
              </w:rPr>
              <w:t>Optimized SQL queries for better performance and faster data retrieval.</w:t>
            </w:r>
          </w:p>
          <w:p w14:paraId="289A7DF3" w14:textId="77777777" w:rsidR="000B1310" w:rsidRPr="000B1310" w:rsidRDefault="000B1310" w:rsidP="000B1310">
            <w:pPr>
              <w:pStyle w:val="Heading2"/>
              <w:numPr>
                <w:ilvl w:val="0"/>
                <w:numId w:val="31"/>
              </w:numPr>
              <w:rPr>
                <w:rFonts w:ascii="Calibri" w:hAnsi="Calibri" w:cs="Calibri"/>
                <w:lang w:val="en-IN"/>
              </w:rPr>
            </w:pPr>
            <w:r w:rsidRPr="000B1310">
              <w:rPr>
                <w:rFonts w:ascii="Calibri" w:hAnsi="Calibri" w:cs="Calibri"/>
                <w:lang w:val="en-IN"/>
              </w:rPr>
              <w:t>Collaborated with the team to troubleshoot and resolve technical issues.</w:t>
            </w:r>
          </w:p>
          <w:p w14:paraId="47790300" w14:textId="77777777" w:rsidR="00C44D96" w:rsidRPr="00C44D96" w:rsidRDefault="00C44D96" w:rsidP="00C44D96">
            <w:pPr>
              <w:pStyle w:val="Heading2"/>
              <w:rPr>
                <w:rFonts w:ascii="Calibri" w:hAnsi="Calibri" w:cs="Calibri"/>
                <w:sz w:val="28"/>
                <w:szCs w:val="28"/>
                <w:lang w:val="en-IN"/>
              </w:rPr>
            </w:pPr>
            <w:r w:rsidRPr="00C44D96">
              <w:rPr>
                <w:rFonts w:ascii="Calibri" w:hAnsi="Calibri" w:cs="Calibri"/>
                <w:sz w:val="28"/>
                <w:szCs w:val="28"/>
                <w:lang w:val="en-IN"/>
              </w:rPr>
              <w:t>Skills:</w:t>
            </w:r>
          </w:p>
          <w:p w14:paraId="0874F3D7" w14:textId="77777777" w:rsidR="00C44D96" w:rsidRPr="00C44D96" w:rsidRDefault="00C44D96" w:rsidP="00C44D96">
            <w:pPr>
              <w:pStyle w:val="Heading2"/>
              <w:numPr>
                <w:ilvl w:val="0"/>
                <w:numId w:val="37"/>
              </w:numPr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C44D96">
              <w:rPr>
                <w:rFonts w:ascii="Calibri" w:hAnsi="Calibri" w:cs="Calibri"/>
                <w:sz w:val="22"/>
                <w:szCs w:val="22"/>
                <w:lang w:val="en-IN"/>
              </w:rPr>
              <w:t>Proficient in HTML, CSS, JavaScript, SQL, Python</w:t>
            </w:r>
          </w:p>
          <w:p w14:paraId="09BB349C" w14:textId="77777777" w:rsidR="00C44D96" w:rsidRPr="00C44D96" w:rsidRDefault="00C44D96" w:rsidP="00C44D96">
            <w:pPr>
              <w:pStyle w:val="Heading2"/>
              <w:numPr>
                <w:ilvl w:val="0"/>
                <w:numId w:val="37"/>
              </w:numPr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C44D96">
              <w:rPr>
                <w:rFonts w:ascii="Calibri" w:hAnsi="Calibri" w:cs="Calibri"/>
                <w:sz w:val="22"/>
                <w:szCs w:val="22"/>
                <w:lang w:val="en-IN"/>
              </w:rPr>
              <w:t>Experienced with responsive web design and database management</w:t>
            </w:r>
          </w:p>
          <w:p w14:paraId="6DDDEC4E" w14:textId="77777777" w:rsidR="00C44D96" w:rsidRPr="00C44D96" w:rsidRDefault="00C44D96" w:rsidP="00C44D96">
            <w:pPr>
              <w:pStyle w:val="Heading2"/>
              <w:numPr>
                <w:ilvl w:val="0"/>
                <w:numId w:val="37"/>
              </w:numPr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C44D96">
              <w:rPr>
                <w:rFonts w:ascii="Calibri" w:hAnsi="Calibri" w:cs="Calibri"/>
                <w:sz w:val="22"/>
                <w:szCs w:val="22"/>
                <w:lang w:val="en-IN"/>
              </w:rPr>
              <w:t>Skilled in debugging and optimizing code for better performance</w:t>
            </w:r>
          </w:p>
          <w:p w14:paraId="545C87CF" w14:textId="77777777" w:rsidR="00AE2E1E" w:rsidRPr="00C44D96" w:rsidRDefault="00AE2E1E" w:rsidP="000B1310">
            <w:pPr>
              <w:rPr>
                <w:rFonts w:ascii="Calibri" w:hAnsi="Calibri" w:cs="Calibri"/>
                <w:lang w:eastAsia="zh-CN"/>
              </w:rPr>
            </w:pPr>
          </w:p>
          <w:p w14:paraId="4894DA75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73F88F7D" w14:textId="77777777" w:rsidR="00AE2E1E" w:rsidRPr="00AE2E1E" w:rsidRDefault="00AE2E1E" w:rsidP="00AE2E1E">
            <w:pPr>
              <w:rPr>
                <w:rFonts w:ascii="Calibri" w:hAnsi="Calibri" w:cs="Calibri"/>
                <w:b/>
                <w:bCs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Education:</w:t>
            </w:r>
          </w:p>
          <w:p w14:paraId="21A5992F" w14:textId="77777777" w:rsidR="00AE2E1E" w:rsidRPr="00AE2E1E" w:rsidRDefault="00AE2E1E" w:rsidP="00AE2E1E">
            <w:pPr>
              <w:numPr>
                <w:ilvl w:val="0"/>
                <w:numId w:val="32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Master of Computer Applications (MCA)</w:t>
            </w:r>
            <w:r w:rsidRPr="00AE2E1E">
              <w:rPr>
                <w:rFonts w:ascii="Calibri" w:hAnsi="Calibri" w:cs="Calibri"/>
                <w:lang w:val="en-IN" w:eastAsia="zh-CN"/>
              </w:rPr>
              <w:t xml:space="preserve"> – LNCT University, Bhopal</w:t>
            </w:r>
            <w:r w:rsidRPr="00AE2E1E">
              <w:rPr>
                <w:rFonts w:ascii="Calibri" w:hAnsi="Calibri" w:cs="Calibri"/>
                <w:lang w:val="en-IN" w:eastAsia="zh-CN"/>
              </w:rPr>
              <w:br/>
              <w:t>CGPA: 8.2 (2024)</w:t>
            </w:r>
          </w:p>
          <w:p w14:paraId="68F273C4" w14:textId="77777777" w:rsidR="00AE2E1E" w:rsidRPr="00C44D96" w:rsidRDefault="00AE2E1E" w:rsidP="00AE2E1E">
            <w:pPr>
              <w:numPr>
                <w:ilvl w:val="0"/>
                <w:numId w:val="32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Bachelor of Science in Computer Science (B.Sc.)</w:t>
            </w:r>
            <w:r w:rsidRPr="00AE2E1E">
              <w:rPr>
                <w:rFonts w:ascii="Calibri" w:hAnsi="Calibri" w:cs="Calibri"/>
                <w:lang w:val="en-IN" w:eastAsia="zh-CN"/>
              </w:rPr>
              <w:t xml:space="preserve"> – Bhabha College, Bhopal</w:t>
            </w:r>
            <w:r w:rsidRPr="00AE2E1E">
              <w:rPr>
                <w:rFonts w:ascii="Calibri" w:hAnsi="Calibri" w:cs="Calibri"/>
                <w:lang w:val="en-IN" w:eastAsia="zh-CN"/>
              </w:rPr>
              <w:br/>
              <w:t>Percentage: 65% (2021)</w:t>
            </w:r>
          </w:p>
          <w:p w14:paraId="357B1EEB" w14:textId="77777777" w:rsidR="00AE2E1E" w:rsidRPr="00C44D96" w:rsidRDefault="00AE2E1E" w:rsidP="00AE2E1E">
            <w:pPr>
              <w:ind w:left="720"/>
              <w:rPr>
                <w:rFonts w:ascii="Calibri" w:hAnsi="Calibri" w:cs="Calibri"/>
                <w:b/>
                <w:bCs/>
                <w:lang w:val="en-IN" w:eastAsia="zh-CN"/>
              </w:rPr>
            </w:pPr>
          </w:p>
          <w:p w14:paraId="1470A084" w14:textId="77777777" w:rsidR="00AE2E1E" w:rsidRPr="00AE2E1E" w:rsidRDefault="00AE2E1E" w:rsidP="00AE2E1E">
            <w:pPr>
              <w:rPr>
                <w:rFonts w:ascii="Calibri" w:hAnsi="Calibri" w:cs="Calibri"/>
                <w:b/>
                <w:bCs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Projects:</w:t>
            </w:r>
          </w:p>
          <w:p w14:paraId="3589B56F" w14:textId="77777777" w:rsidR="00AE2E1E" w:rsidRPr="00AE2E1E" w:rsidRDefault="00AE2E1E" w:rsidP="00AE2E1E">
            <w:p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E-Commerce Website</w:t>
            </w:r>
          </w:p>
          <w:p w14:paraId="7F0220FD" w14:textId="77777777" w:rsidR="00AE2E1E" w:rsidRPr="00AE2E1E" w:rsidRDefault="00AE2E1E" w:rsidP="00AE2E1E">
            <w:pPr>
              <w:numPr>
                <w:ilvl w:val="0"/>
                <w:numId w:val="35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Technologies Used</w:t>
            </w:r>
            <w:r w:rsidRPr="00AE2E1E">
              <w:rPr>
                <w:rFonts w:ascii="Calibri" w:hAnsi="Calibri" w:cs="Calibri"/>
                <w:lang w:val="en-IN" w:eastAsia="zh-CN"/>
              </w:rPr>
              <w:t>: HTML, CSS, JavaScript, MySQL</w:t>
            </w:r>
          </w:p>
          <w:p w14:paraId="0FB8768F" w14:textId="77777777" w:rsidR="00AE2E1E" w:rsidRPr="00AE2E1E" w:rsidRDefault="00AE2E1E" w:rsidP="00AE2E1E">
            <w:pPr>
              <w:numPr>
                <w:ilvl w:val="0"/>
                <w:numId w:val="35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Description</w:t>
            </w:r>
            <w:r w:rsidRPr="00AE2E1E">
              <w:rPr>
                <w:rFonts w:ascii="Calibri" w:hAnsi="Calibri" w:cs="Calibri"/>
                <w:lang w:val="en-IN" w:eastAsia="zh-CN"/>
              </w:rPr>
              <w:t>: Developed an e-commerce website allowing users to browse products, add to cart, and complete secure transactions.</w:t>
            </w:r>
          </w:p>
          <w:p w14:paraId="32A90E1D" w14:textId="77777777" w:rsidR="00AE2E1E" w:rsidRPr="00AE2E1E" w:rsidRDefault="00AE2E1E" w:rsidP="00AE2E1E">
            <w:pPr>
              <w:numPr>
                <w:ilvl w:val="0"/>
                <w:numId w:val="35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Responsibilities</w:t>
            </w:r>
            <w:r w:rsidRPr="00AE2E1E">
              <w:rPr>
                <w:rFonts w:ascii="Calibri" w:hAnsi="Calibri" w:cs="Calibri"/>
                <w:lang w:val="en-IN" w:eastAsia="zh-CN"/>
              </w:rPr>
              <w:t>:</w:t>
            </w:r>
          </w:p>
          <w:p w14:paraId="1A8F30ED" w14:textId="77777777" w:rsidR="00AE2E1E" w:rsidRPr="00AE2E1E" w:rsidRDefault="00AE2E1E" w:rsidP="00AE2E1E">
            <w:pPr>
              <w:numPr>
                <w:ilvl w:val="1"/>
                <w:numId w:val="35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lang w:val="en-IN" w:eastAsia="zh-CN"/>
              </w:rPr>
              <w:t>Designed frontend using HTML, CSS, and JavaScript.</w:t>
            </w:r>
          </w:p>
          <w:p w14:paraId="0254A508" w14:textId="77777777" w:rsidR="00AE2E1E" w:rsidRPr="00AE2E1E" w:rsidRDefault="00AE2E1E" w:rsidP="00AE2E1E">
            <w:pPr>
              <w:numPr>
                <w:ilvl w:val="1"/>
                <w:numId w:val="35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lang w:val="en-IN" w:eastAsia="zh-CN"/>
              </w:rPr>
              <w:t>Managed product data and user interactions using MySQL.</w:t>
            </w:r>
          </w:p>
          <w:p w14:paraId="044BC87A" w14:textId="77777777" w:rsidR="00AE2E1E" w:rsidRPr="00AE2E1E" w:rsidRDefault="00AE2E1E" w:rsidP="00AE2E1E">
            <w:pPr>
              <w:numPr>
                <w:ilvl w:val="1"/>
                <w:numId w:val="35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lang w:val="en-IN" w:eastAsia="zh-CN"/>
              </w:rPr>
              <w:t>Integrated secure payment gateway for transactions.</w:t>
            </w:r>
          </w:p>
          <w:p w14:paraId="4A1092D9" w14:textId="77777777" w:rsidR="00AE2E1E" w:rsidRPr="00AE2E1E" w:rsidRDefault="00AE2E1E" w:rsidP="00AE2E1E">
            <w:p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Travel Website (Frontend Development)</w:t>
            </w:r>
          </w:p>
          <w:p w14:paraId="78DE6239" w14:textId="77777777" w:rsidR="00AE2E1E" w:rsidRPr="00AE2E1E" w:rsidRDefault="00AE2E1E" w:rsidP="00AE2E1E">
            <w:pPr>
              <w:numPr>
                <w:ilvl w:val="0"/>
                <w:numId w:val="36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Technologies Used</w:t>
            </w:r>
            <w:r w:rsidRPr="00AE2E1E">
              <w:rPr>
                <w:rFonts w:ascii="Calibri" w:hAnsi="Calibri" w:cs="Calibri"/>
                <w:lang w:val="en-IN" w:eastAsia="zh-CN"/>
              </w:rPr>
              <w:t>: HTML, CSS, JavaScript, Bootstrap</w:t>
            </w:r>
          </w:p>
          <w:p w14:paraId="066B2B48" w14:textId="77777777" w:rsidR="00AE2E1E" w:rsidRPr="00AE2E1E" w:rsidRDefault="00AE2E1E" w:rsidP="00AE2E1E">
            <w:pPr>
              <w:numPr>
                <w:ilvl w:val="0"/>
                <w:numId w:val="36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Description</w:t>
            </w:r>
            <w:r w:rsidRPr="00AE2E1E">
              <w:rPr>
                <w:rFonts w:ascii="Calibri" w:hAnsi="Calibri" w:cs="Calibri"/>
                <w:lang w:val="en-IN" w:eastAsia="zh-CN"/>
              </w:rPr>
              <w:t>: Developed the frontend of a travel website for exploring destinations and booking trips. The site was responsive and user-friendly, with interactive elements like image carousels and a destination search feature.</w:t>
            </w:r>
          </w:p>
          <w:p w14:paraId="58682553" w14:textId="77777777" w:rsidR="00AE2E1E" w:rsidRPr="00AE2E1E" w:rsidRDefault="00AE2E1E" w:rsidP="00AE2E1E">
            <w:pPr>
              <w:numPr>
                <w:ilvl w:val="0"/>
                <w:numId w:val="36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b/>
                <w:bCs/>
                <w:lang w:val="en-IN" w:eastAsia="zh-CN"/>
              </w:rPr>
              <w:t>Responsibilities</w:t>
            </w:r>
            <w:r w:rsidRPr="00AE2E1E">
              <w:rPr>
                <w:rFonts w:ascii="Calibri" w:hAnsi="Calibri" w:cs="Calibri"/>
                <w:lang w:val="en-IN" w:eastAsia="zh-CN"/>
              </w:rPr>
              <w:t>:</w:t>
            </w:r>
          </w:p>
          <w:p w14:paraId="2E6CB586" w14:textId="77777777" w:rsidR="00AE2E1E" w:rsidRPr="00AE2E1E" w:rsidRDefault="00AE2E1E" w:rsidP="00AE2E1E">
            <w:pPr>
              <w:numPr>
                <w:ilvl w:val="1"/>
                <w:numId w:val="36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lang w:val="en-IN" w:eastAsia="zh-CN"/>
              </w:rPr>
              <w:t>Designed UI using HTML, CSS, and Bootstrap.</w:t>
            </w:r>
          </w:p>
          <w:p w14:paraId="1B7C9D63" w14:textId="77777777" w:rsidR="00AE2E1E" w:rsidRPr="00AE2E1E" w:rsidRDefault="00AE2E1E" w:rsidP="00AE2E1E">
            <w:pPr>
              <w:numPr>
                <w:ilvl w:val="1"/>
                <w:numId w:val="36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lang w:val="en-IN" w:eastAsia="zh-CN"/>
              </w:rPr>
              <w:t>Implemented interactive features with JavaScript.</w:t>
            </w:r>
          </w:p>
          <w:p w14:paraId="16AEB24A" w14:textId="77777777" w:rsidR="00AE2E1E" w:rsidRPr="00AE2E1E" w:rsidRDefault="00AE2E1E" w:rsidP="00AE2E1E">
            <w:pPr>
              <w:numPr>
                <w:ilvl w:val="1"/>
                <w:numId w:val="36"/>
              </w:numPr>
              <w:rPr>
                <w:rFonts w:ascii="Calibri" w:hAnsi="Calibri" w:cs="Calibri"/>
                <w:lang w:val="en-IN" w:eastAsia="zh-CN"/>
              </w:rPr>
            </w:pPr>
            <w:r w:rsidRPr="00AE2E1E">
              <w:rPr>
                <w:rFonts w:ascii="Calibri" w:hAnsi="Calibri" w:cs="Calibri"/>
                <w:lang w:val="en-IN" w:eastAsia="zh-CN"/>
              </w:rPr>
              <w:t>Ensured mobile responsiveness and smooth user experience.</w:t>
            </w:r>
          </w:p>
          <w:p w14:paraId="282C0C26" w14:textId="3263C0F4" w:rsidR="00AE2E1E" w:rsidRPr="00AE2E1E" w:rsidRDefault="00AE2E1E" w:rsidP="00AE2E1E">
            <w:pPr>
              <w:rPr>
                <w:rFonts w:ascii="Calibri" w:hAnsi="Calibri" w:cs="Calibri"/>
                <w:lang w:val="en-IN" w:eastAsia="zh-CN"/>
              </w:rPr>
            </w:pPr>
          </w:p>
          <w:p w14:paraId="371CF35A" w14:textId="77777777" w:rsidR="00AE2E1E" w:rsidRPr="00C44D96" w:rsidRDefault="00AE2E1E" w:rsidP="000B1310">
            <w:pPr>
              <w:rPr>
                <w:rFonts w:ascii="Calibri" w:hAnsi="Calibri" w:cs="Calibri"/>
                <w:lang w:eastAsia="zh-CN"/>
              </w:rPr>
            </w:pPr>
          </w:p>
          <w:p w14:paraId="21206F5A" w14:textId="77777777" w:rsidR="00AE2E1E" w:rsidRPr="00C44D96" w:rsidRDefault="00AE2E1E" w:rsidP="000B1310">
            <w:pPr>
              <w:rPr>
                <w:rFonts w:ascii="Calibri" w:hAnsi="Calibri" w:cs="Calibri"/>
                <w:lang w:eastAsia="zh-CN"/>
              </w:rPr>
            </w:pPr>
          </w:p>
          <w:p w14:paraId="2259C992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5343FAD6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3E754A34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575DE0C3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42552AAC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7E3D21C5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274F15F9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539CD40A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2AE4201F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015F217E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145F4B8E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50CBBE9F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  <w:p w14:paraId="12DBBF4D" w14:textId="77777777" w:rsidR="000B1310" w:rsidRPr="00C44D96" w:rsidRDefault="000B1310" w:rsidP="000B1310">
            <w:pPr>
              <w:rPr>
                <w:rFonts w:ascii="Calibri" w:hAnsi="Calibri" w:cs="Calibri"/>
                <w:lang w:eastAsia="zh-CN"/>
              </w:rPr>
            </w:pPr>
          </w:p>
        </w:tc>
      </w:tr>
      <w:tr w:rsidR="00AE2E1E" w:rsidRPr="00F079F2" w14:paraId="4D76442F" w14:textId="77777777" w:rsidTr="00C44D96">
        <w:trPr>
          <w:gridAfter w:val="3"/>
          <w:wAfter w:w="6987" w:type="dxa"/>
          <w:trHeight w:val="232"/>
          <w:jc w:val="center"/>
        </w:trPr>
        <w:tc>
          <w:tcPr>
            <w:tcW w:w="3490" w:type="dxa"/>
            <w:vMerge/>
          </w:tcPr>
          <w:p w14:paraId="199155EA" w14:textId="77777777" w:rsidR="00AE2E1E" w:rsidRPr="00B52F75" w:rsidRDefault="00AE2E1E" w:rsidP="0026294A">
            <w:pPr>
              <w:pStyle w:val="Whitetext"/>
            </w:pPr>
          </w:p>
        </w:tc>
        <w:tc>
          <w:tcPr>
            <w:tcW w:w="867" w:type="dxa"/>
            <w:vMerge/>
          </w:tcPr>
          <w:p w14:paraId="7799B644" w14:textId="77777777" w:rsidR="00AE2E1E" w:rsidRPr="00F079F2" w:rsidRDefault="00AE2E1E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AE2E1E" w:rsidRPr="00F079F2" w14:paraId="1CDB0A6F" w14:textId="77777777" w:rsidTr="00C44D96">
        <w:trPr>
          <w:gridAfter w:val="3"/>
          <w:wAfter w:w="6987" w:type="dxa"/>
          <w:trHeight w:val="232"/>
          <w:jc w:val="center"/>
        </w:trPr>
        <w:tc>
          <w:tcPr>
            <w:tcW w:w="3490" w:type="dxa"/>
            <w:vMerge/>
          </w:tcPr>
          <w:p w14:paraId="4D22935E" w14:textId="77777777" w:rsidR="00AE2E1E" w:rsidRPr="00B52F75" w:rsidRDefault="00AE2E1E" w:rsidP="0026294A">
            <w:pPr>
              <w:pStyle w:val="Whitetext"/>
            </w:pPr>
          </w:p>
        </w:tc>
        <w:tc>
          <w:tcPr>
            <w:tcW w:w="867" w:type="dxa"/>
            <w:vMerge/>
          </w:tcPr>
          <w:p w14:paraId="427C6440" w14:textId="77777777" w:rsidR="00AE2E1E" w:rsidRPr="00F079F2" w:rsidRDefault="00AE2E1E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7A6A88" w:rsidRPr="00F079F2" w14:paraId="199E42C1" w14:textId="77777777" w:rsidTr="00C44D96">
        <w:trPr>
          <w:trHeight w:val="576"/>
          <w:jc w:val="center"/>
        </w:trPr>
        <w:tc>
          <w:tcPr>
            <w:tcW w:w="3490" w:type="dxa"/>
            <w:vMerge/>
          </w:tcPr>
          <w:p w14:paraId="1A2C06A3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26076B8A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987" w:type="dxa"/>
            <w:gridSpan w:val="3"/>
            <w:vAlign w:val="center"/>
          </w:tcPr>
          <w:p w14:paraId="05B55C30" w14:textId="01906E8A" w:rsidR="007A6A88" w:rsidRPr="00AE2E1E" w:rsidRDefault="007A6A88" w:rsidP="00AE2E1E">
            <w:pPr>
              <w:rPr>
                <w:rFonts w:ascii="Calibri" w:hAnsi="Calibri" w:cs="Calibri"/>
                <w:szCs w:val="20"/>
              </w:rPr>
            </w:pPr>
          </w:p>
        </w:tc>
      </w:tr>
      <w:tr w:rsidR="007A6A88" w:rsidRPr="00F079F2" w14:paraId="714731E7" w14:textId="77777777" w:rsidTr="00C44D96">
        <w:trPr>
          <w:trHeight w:val="1350"/>
          <w:jc w:val="center"/>
        </w:trPr>
        <w:tc>
          <w:tcPr>
            <w:tcW w:w="3490" w:type="dxa"/>
            <w:vMerge/>
          </w:tcPr>
          <w:p w14:paraId="6773AB1F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5B78A944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86" w:type="dxa"/>
          </w:tcPr>
          <w:p w14:paraId="3F0269D9" w14:textId="77777777" w:rsidR="007A6A88" w:rsidRPr="00C83343" w:rsidRDefault="007A6A88" w:rsidP="0026294A">
            <w:pPr>
              <w:spacing w:after="120"/>
              <w:rPr>
                <w:rFonts w:ascii="Gill Sans MT" w:hAnsi="Gill Sans MT"/>
                <w:szCs w:val="20"/>
              </w:rPr>
            </w:pPr>
          </w:p>
        </w:tc>
        <w:tc>
          <w:tcPr>
            <w:tcW w:w="6301" w:type="dxa"/>
            <w:gridSpan w:val="2"/>
          </w:tcPr>
          <w:p w14:paraId="4DE55052" w14:textId="3490CE58" w:rsidR="007A6A88" w:rsidRPr="00246839" w:rsidRDefault="007A6A88" w:rsidP="00246839"/>
        </w:tc>
      </w:tr>
      <w:tr w:rsidR="00AE2E1E" w:rsidRPr="00F079F2" w14:paraId="00BB4A7D" w14:textId="77777777" w:rsidTr="00C44D96">
        <w:trPr>
          <w:gridAfter w:val="3"/>
          <w:wAfter w:w="6987" w:type="dxa"/>
          <w:trHeight w:val="159"/>
          <w:jc w:val="center"/>
        </w:trPr>
        <w:tc>
          <w:tcPr>
            <w:tcW w:w="3490" w:type="dxa"/>
            <w:vMerge/>
          </w:tcPr>
          <w:p w14:paraId="53525C22" w14:textId="77777777" w:rsidR="00AE2E1E" w:rsidRPr="00F079F2" w:rsidRDefault="00AE2E1E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67" w:type="dxa"/>
            <w:vMerge/>
          </w:tcPr>
          <w:p w14:paraId="19A56FE0" w14:textId="77777777" w:rsidR="00AE2E1E" w:rsidRPr="00F079F2" w:rsidRDefault="00AE2E1E" w:rsidP="0026294A">
            <w:pPr>
              <w:pStyle w:val="Whitetext"/>
            </w:pPr>
          </w:p>
        </w:tc>
      </w:tr>
      <w:tr w:rsidR="00AE2E1E" w:rsidRPr="00F079F2" w14:paraId="2870CA0F" w14:textId="77777777" w:rsidTr="00C44D96">
        <w:trPr>
          <w:gridAfter w:val="3"/>
          <w:wAfter w:w="6987" w:type="dxa"/>
          <w:trHeight w:val="159"/>
          <w:jc w:val="center"/>
        </w:trPr>
        <w:tc>
          <w:tcPr>
            <w:tcW w:w="3490" w:type="dxa"/>
            <w:vMerge/>
          </w:tcPr>
          <w:p w14:paraId="2C2556BB" w14:textId="77777777" w:rsidR="00AE2E1E" w:rsidRPr="00F079F2" w:rsidRDefault="00AE2E1E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67" w:type="dxa"/>
            <w:vMerge/>
          </w:tcPr>
          <w:p w14:paraId="2F7D1C0D" w14:textId="77777777" w:rsidR="00AE2E1E" w:rsidRPr="00F079F2" w:rsidRDefault="00AE2E1E" w:rsidP="0026294A">
            <w:pPr>
              <w:pStyle w:val="Whitetext"/>
            </w:pPr>
          </w:p>
        </w:tc>
      </w:tr>
      <w:tr w:rsidR="00AE2E1E" w:rsidRPr="00D05881" w14:paraId="2125B604" w14:textId="77777777" w:rsidTr="00C44D96">
        <w:trPr>
          <w:gridAfter w:val="3"/>
          <w:wAfter w:w="6987" w:type="dxa"/>
          <w:trHeight w:val="1746"/>
          <w:jc w:val="center"/>
        </w:trPr>
        <w:tc>
          <w:tcPr>
            <w:tcW w:w="3490" w:type="dxa"/>
            <w:vMerge/>
          </w:tcPr>
          <w:p w14:paraId="0A0474EC" w14:textId="77777777" w:rsidR="00AE2E1E" w:rsidRPr="00D05881" w:rsidRDefault="00AE2E1E" w:rsidP="0026294A">
            <w:pPr>
              <w:pStyle w:val="Whitetext"/>
              <w:rPr>
                <w:rFonts w:ascii="Gill Sans MT" w:hAnsi="Gill Sans MT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67" w:type="dxa"/>
            <w:vMerge/>
          </w:tcPr>
          <w:p w14:paraId="6806428C" w14:textId="77777777" w:rsidR="00AE2E1E" w:rsidRPr="00D05881" w:rsidRDefault="00AE2E1E" w:rsidP="0026294A">
            <w:pPr>
              <w:widowControl w:val="0"/>
              <w:autoSpaceDE w:val="0"/>
              <w:autoSpaceDN w:val="0"/>
              <w:adjustRightInd w:val="0"/>
              <w:rPr>
                <w:rFonts w:ascii="Gill Sans MT" w:eastAsia="Times New Roman" w:hAnsi="Gill Sans MT" w:cs="Georgia"/>
                <w:sz w:val="16"/>
              </w:rPr>
            </w:pPr>
          </w:p>
        </w:tc>
      </w:tr>
    </w:tbl>
    <w:p w14:paraId="3EC47139" w14:textId="77777777" w:rsidR="0032555D" w:rsidRPr="00D05881" w:rsidRDefault="0032555D" w:rsidP="001C169F">
      <w:pPr>
        <w:rPr>
          <w:rFonts w:ascii="Gill Sans MT" w:hAnsi="Gill Sans MT"/>
        </w:rPr>
      </w:pPr>
    </w:p>
    <w:sectPr w:rsidR="0032555D" w:rsidRPr="00D05881" w:rsidSect="005338EF">
      <w:pgSz w:w="12240" w:h="15840" w:code="1"/>
      <w:pgMar w:top="720" w:right="720" w:bottom="360" w:left="720" w:header="288" w:footer="14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BECED" w14:textId="77777777" w:rsidR="002B79E2" w:rsidRDefault="002B79E2" w:rsidP="0085363C">
      <w:r>
        <w:separator/>
      </w:r>
    </w:p>
  </w:endnote>
  <w:endnote w:type="continuationSeparator" w:id="0">
    <w:p w14:paraId="2F6955FD" w14:textId="77777777" w:rsidR="002B79E2" w:rsidRDefault="002B79E2" w:rsidP="0085363C">
      <w:r>
        <w:continuationSeparator/>
      </w:r>
    </w:p>
  </w:endnote>
  <w:endnote w:type="continuationNotice" w:id="1">
    <w:p w14:paraId="6BC24549" w14:textId="77777777" w:rsidR="002B79E2" w:rsidRDefault="002B79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E604BC-A922-4BD6-A89E-89AF8F57B22D}"/>
    <w:embedBold r:id="rId2" w:fontKey="{191126C3-4E0D-41A1-8DF7-AB7A3FC76344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7E51967-6A24-46BC-AFAD-08D332F7297C}"/>
  </w:font>
  <w:font w:name="Gill Sans MT">
    <w:charset w:val="00"/>
    <w:family w:val="swiss"/>
    <w:pitch w:val="variable"/>
    <w:sig w:usb0="00000003" w:usb1="00000000" w:usb2="00000000" w:usb3="00000000" w:csb0="00000003" w:csb1="00000000"/>
    <w:embedRegular r:id="rId4" w:fontKey="{C29E9633-1B81-4F07-A846-BCB304B23B0D}"/>
    <w:embedBold r:id="rId5" w:fontKey="{81A141BC-184E-4823-9D5C-4493FA5F54A7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2121C3C6-B232-40C0-8378-0C02AEDCD2FB}"/>
    <w:embedBold r:id="rId7" w:fontKey="{96B86559-B7BF-48D0-A9B0-F2EAEFFB7B30}"/>
    <w:embedItalic r:id="rId8" w:fontKey="{B392D321-4710-4A0A-818C-2632CCF6F98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3651AC1B-170D-4BBA-AAEA-51E1841792A2}"/>
    <w:embedBold r:id="rId10" w:fontKey="{390BF7EF-60B9-4E85-A688-E23F5EC78474}"/>
    <w:embedItalic r:id="rId11" w:fontKey="{1333315A-5513-4B14-B3E0-B066329EBA2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2" w:fontKey="{860CE4DE-6C8B-4100-BF55-E46B62F53FC7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3" w:fontKey="{7D76F159-BEBF-4EDB-BBC6-963C2CD16F49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4" w:fontKey="{AFDB08A5-D1FE-48BF-BA18-6FB55A4EB310}"/>
    <w:embedBold r:id="rId15" w:fontKey="{FE950473-3412-4DE5-894A-F150EB425B1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1FE7F" w14:textId="77777777" w:rsidR="002B79E2" w:rsidRDefault="002B79E2" w:rsidP="0085363C">
      <w:r>
        <w:separator/>
      </w:r>
    </w:p>
  </w:footnote>
  <w:footnote w:type="continuationSeparator" w:id="0">
    <w:p w14:paraId="1C05861E" w14:textId="77777777" w:rsidR="002B79E2" w:rsidRDefault="002B79E2" w:rsidP="0085363C">
      <w:r>
        <w:continuationSeparator/>
      </w:r>
    </w:p>
  </w:footnote>
  <w:footnote w:type="continuationNotice" w:id="1">
    <w:p w14:paraId="0EAB364A" w14:textId="77777777" w:rsidR="002B79E2" w:rsidRDefault="002B79E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BB25A11"/>
    <w:multiLevelType w:val="multilevel"/>
    <w:tmpl w:val="06A6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0101C"/>
    <w:multiLevelType w:val="multilevel"/>
    <w:tmpl w:val="51BAC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6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7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8" w15:restartNumberingAfterBreak="0">
    <w:nsid w:val="239A0A93"/>
    <w:multiLevelType w:val="multilevel"/>
    <w:tmpl w:val="C4D6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AD08F0"/>
    <w:multiLevelType w:val="multilevel"/>
    <w:tmpl w:val="41F4B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5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6A16B6"/>
    <w:multiLevelType w:val="multilevel"/>
    <w:tmpl w:val="08F8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D55285"/>
    <w:multiLevelType w:val="multilevel"/>
    <w:tmpl w:val="E862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3" w15:restartNumberingAfterBreak="0">
    <w:nsid w:val="7832670B"/>
    <w:multiLevelType w:val="multilevel"/>
    <w:tmpl w:val="B5A8A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85219015">
    <w:abstractNumId w:val="20"/>
  </w:num>
  <w:num w:numId="2" w16cid:durableId="342098523">
    <w:abstractNumId w:val="15"/>
  </w:num>
  <w:num w:numId="3" w16cid:durableId="1223178606">
    <w:abstractNumId w:val="26"/>
  </w:num>
  <w:num w:numId="4" w16cid:durableId="2027095956">
    <w:abstractNumId w:val="22"/>
  </w:num>
  <w:num w:numId="5" w16cid:durableId="957954748">
    <w:abstractNumId w:val="23"/>
  </w:num>
  <w:num w:numId="6" w16cid:durableId="1978411612">
    <w:abstractNumId w:val="32"/>
  </w:num>
  <w:num w:numId="7" w16cid:durableId="1223246737">
    <w:abstractNumId w:val="14"/>
  </w:num>
  <w:num w:numId="8" w16cid:durableId="2038895701">
    <w:abstractNumId w:val="18"/>
  </w:num>
  <w:num w:numId="9" w16cid:durableId="1191725747">
    <w:abstractNumId w:val="30"/>
  </w:num>
  <w:num w:numId="10" w16cid:durableId="1301957188">
    <w:abstractNumId w:val="5"/>
  </w:num>
  <w:num w:numId="11" w16cid:durableId="103230216">
    <w:abstractNumId w:val="10"/>
  </w:num>
  <w:num w:numId="12" w16cid:durableId="1891575008">
    <w:abstractNumId w:val="0"/>
  </w:num>
  <w:num w:numId="13" w16cid:durableId="2136672494">
    <w:abstractNumId w:val="6"/>
  </w:num>
  <w:num w:numId="14" w16cid:durableId="1746225499">
    <w:abstractNumId w:val="17"/>
  </w:num>
  <w:num w:numId="15" w16cid:durableId="430468807">
    <w:abstractNumId w:val="16"/>
  </w:num>
  <w:num w:numId="16" w16cid:durableId="630283219">
    <w:abstractNumId w:val="27"/>
  </w:num>
  <w:num w:numId="17" w16cid:durableId="1255170747">
    <w:abstractNumId w:val="7"/>
  </w:num>
  <w:num w:numId="18" w16cid:durableId="1289164881">
    <w:abstractNumId w:val="36"/>
  </w:num>
  <w:num w:numId="19" w16cid:durableId="424503185">
    <w:abstractNumId w:val="31"/>
  </w:num>
  <w:num w:numId="20" w16cid:durableId="2017222962">
    <w:abstractNumId w:val="24"/>
  </w:num>
  <w:num w:numId="21" w16cid:durableId="166791457">
    <w:abstractNumId w:val="34"/>
  </w:num>
  <w:num w:numId="22" w16cid:durableId="1205944313">
    <w:abstractNumId w:val="9"/>
  </w:num>
  <w:num w:numId="23" w16cid:durableId="732125029">
    <w:abstractNumId w:val="28"/>
  </w:num>
  <w:num w:numId="24" w16cid:durableId="501966025">
    <w:abstractNumId w:val="35"/>
  </w:num>
  <w:num w:numId="25" w16cid:durableId="954755777">
    <w:abstractNumId w:val="12"/>
  </w:num>
  <w:num w:numId="26" w16cid:durableId="326444761">
    <w:abstractNumId w:val="29"/>
  </w:num>
  <w:num w:numId="27" w16cid:durableId="332881713">
    <w:abstractNumId w:val="2"/>
  </w:num>
  <w:num w:numId="28" w16cid:durableId="1347903752">
    <w:abstractNumId w:val="11"/>
  </w:num>
  <w:num w:numId="29" w16cid:durableId="566115611">
    <w:abstractNumId w:val="19"/>
  </w:num>
  <w:num w:numId="30" w16cid:durableId="195898866">
    <w:abstractNumId w:val="3"/>
  </w:num>
  <w:num w:numId="31" w16cid:durableId="862061745">
    <w:abstractNumId w:val="33"/>
  </w:num>
  <w:num w:numId="32" w16cid:durableId="2042120829">
    <w:abstractNumId w:val="21"/>
  </w:num>
  <w:num w:numId="33" w16cid:durableId="998385346">
    <w:abstractNumId w:val="25"/>
  </w:num>
  <w:num w:numId="34" w16cid:durableId="2125493535">
    <w:abstractNumId w:val="1"/>
  </w:num>
  <w:num w:numId="35" w16cid:durableId="1114522020">
    <w:abstractNumId w:val="8"/>
  </w:num>
  <w:num w:numId="36" w16cid:durableId="911547624">
    <w:abstractNumId w:val="4"/>
  </w:num>
  <w:num w:numId="37" w16cid:durableId="1260405223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3A8"/>
    <w:rsid w:val="000003AD"/>
    <w:rsid w:val="00005006"/>
    <w:rsid w:val="00040383"/>
    <w:rsid w:val="00040AC6"/>
    <w:rsid w:val="000473E0"/>
    <w:rsid w:val="00052382"/>
    <w:rsid w:val="000527CC"/>
    <w:rsid w:val="00062B92"/>
    <w:rsid w:val="0006568A"/>
    <w:rsid w:val="00076F0F"/>
    <w:rsid w:val="00084253"/>
    <w:rsid w:val="000946A4"/>
    <w:rsid w:val="000B1310"/>
    <w:rsid w:val="000C1B95"/>
    <w:rsid w:val="000D1F49"/>
    <w:rsid w:val="00114F7F"/>
    <w:rsid w:val="0011628D"/>
    <w:rsid w:val="00134884"/>
    <w:rsid w:val="0016401A"/>
    <w:rsid w:val="001727CA"/>
    <w:rsid w:val="00185A73"/>
    <w:rsid w:val="00187D40"/>
    <w:rsid w:val="0019660E"/>
    <w:rsid w:val="001B04C7"/>
    <w:rsid w:val="001B15B2"/>
    <w:rsid w:val="001C169F"/>
    <w:rsid w:val="001D6D0A"/>
    <w:rsid w:val="001E33D4"/>
    <w:rsid w:val="001F75D2"/>
    <w:rsid w:val="00202962"/>
    <w:rsid w:val="00202FEB"/>
    <w:rsid w:val="0020364D"/>
    <w:rsid w:val="002139DC"/>
    <w:rsid w:val="00216009"/>
    <w:rsid w:val="00216E4D"/>
    <w:rsid w:val="00223F6C"/>
    <w:rsid w:val="002262C9"/>
    <w:rsid w:val="002336C5"/>
    <w:rsid w:val="00235E00"/>
    <w:rsid w:val="00246839"/>
    <w:rsid w:val="00250099"/>
    <w:rsid w:val="00261E32"/>
    <w:rsid w:val="002666D0"/>
    <w:rsid w:val="00273754"/>
    <w:rsid w:val="002928FB"/>
    <w:rsid w:val="002A62EC"/>
    <w:rsid w:val="002B79E2"/>
    <w:rsid w:val="002C1B12"/>
    <w:rsid w:val="002C56E6"/>
    <w:rsid w:val="002D39A5"/>
    <w:rsid w:val="002E4E62"/>
    <w:rsid w:val="002E63E8"/>
    <w:rsid w:val="002F5308"/>
    <w:rsid w:val="0032555D"/>
    <w:rsid w:val="00337774"/>
    <w:rsid w:val="00341570"/>
    <w:rsid w:val="0035174C"/>
    <w:rsid w:val="003552CB"/>
    <w:rsid w:val="00357BF9"/>
    <w:rsid w:val="00361691"/>
    <w:rsid w:val="00361E11"/>
    <w:rsid w:val="00376B65"/>
    <w:rsid w:val="00381581"/>
    <w:rsid w:val="0039390A"/>
    <w:rsid w:val="003C7741"/>
    <w:rsid w:val="003E0132"/>
    <w:rsid w:val="003E255B"/>
    <w:rsid w:val="003E6A45"/>
    <w:rsid w:val="003F0847"/>
    <w:rsid w:val="0040090B"/>
    <w:rsid w:val="00400C92"/>
    <w:rsid w:val="00433F80"/>
    <w:rsid w:val="00452971"/>
    <w:rsid w:val="00453566"/>
    <w:rsid w:val="00462A6F"/>
    <w:rsid w:val="0046302A"/>
    <w:rsid w:val="00480010"/>
    <w:rsid w:val="00487D2D"/>
    <w:rsid w:val="004A3E0B"/>
    <w:rsid w:val="004B1A24"/>
    <w:rsid w:val="004D5D62"/>
    <w:rsid w:val="00505395"/>
    <w:rsid w:val="005112D0"/>
    <w:rsid w:val="005117FD"/>
    <w:rsid w:val="00530CF9"/>
    <w:rsid w:val="00531C1F"/>
    <w:rsid w:val="005338EF"/>
    <w:rsid w:val="00547F68"/>
    <w:rsid w:val="005513D9"/>
    <w:rsid w:val="00552700"/>
    <w:rsid w:val="00553514"/>
    <w:rsid w:val="00577489"/>
    <w:rsid w:val="00577E06"/>
    <w:rsid w:val="005833C3"/>
    <w:rsid w:val="005964DB"/>
    <w:rsid w:val="005A3BF7"/>
    <w:rsid w:val="005A73C1"/>
    <w:rsid w:val="005D349D"/>
    <w:rsid w:val="005F0033"/>
    <w:rsid w:val="005F2035"/>
    <w:rsid w:val="005F7990"/>
    <w:rsid w:val="00611618"/>
    <w:rsid w:val="0062173F"/>
    <w:rsid w:val="00632608"/>
    <w:rsid w:val="0063739C"/>
    <w:rsid w:val="00637552"/>
    <w:rsid w:val="0064068F"/>
    <w:rsid w:val="00681E97"/>
    <w:rsid w:val="006A49DC"/>
    <w:rsid w:val="006D0C0A"/>
    <w:rsid w:val="006F7713"/>
    <w:rsid w:val="00712330"/>
    <w:rsid w:val="00716A96"/>
    <w:rsid w:val="007319F7"/>
    <w:rsid w:val="007343D1"/>
    <w:rsid w:val="007413A8"/>
    <w:rsid w:val="007520D7"/>
    <w:rsid w:val="00762260"/>
    <w:rsid w:val="00763C21"/>
    <w:rsid w:val="00765AB9"/>
    <w:rsid w:val="00766351"/>
    <w:rsid w:val="0077033A"/>
    <w:rsid w:val="007708F0"/>
    <w:rsid w:val="00770F25"/>
    <w:rsid w:val="00772EE3"/>
    <w:rsid w:val="007918FE"/>
    <w:rsid w:val="007A35A8"/>
    <w:rsid w:val="007A54A6"/>
    <w:rsid w:val="007A6A88"/>
    <w:rsid w:val="007B0A85"/>
    <w:rsid w:val="007C5ECB"/>
    <w:rsid w:val="007C6A52"/>
    <w:rsid w:val="007F4F17"/>
    <w:rsid w:val="00806A2C"/>
    <w:rsid w:val="00813469"/>
    <w:rsid w:val="0082043E"/>
    <w:rsid w:val="00834153"/>
    <w:rsid w:val="00834772"/>
    <w:rsid w:val="0085363C"/>
    <w:rsid w:val="008954EF"/>
    <w:rsid w:val="008C0195"/>
    <w:rsid w:val="008D5B16"/>
    <w:rsid w:val="008E203A"/>
    <w:rsid w:val="00912231"/>
    <w:rsid w:val="0091229C"/>
    <w:rsid w:val="0091349D"/>
    <w:rsid w:val="0091410E"/>
    <w:rsid w:val="00940E73"/>
    <w:rsid w:val="00953E51"/>
    <w:rsid w:val="009749E4"/>
    <w:rsid w:val="0098597D"/>
    <w:rsid w:val="00987A55"/>
    <w:rsid w:val="00991F4B"/>
    <w:rsid w:val="00993F60"/>
    <w:rsid w:val="009A1583"/>
    <w:rsid w:val="009C38A3"/>
    <w:rsid w:val="009C5621"/>
    <w:rsid w:val="009D3230"/>
    <w:rsid w:val="009E1C90"/>
    <w:rsid w:val="009E3F07"/>
    <w:rsid w:val="009F2248"/>
    <w:rsid w:val="009F619A"/>
    <w:rsid w:val="009F6DDE"/>
    <w:rsid w:val="009F7C20"/>
    <w:rsid w:val="00A13462"/>
    <w:rsid w:val="00A2266E"/>
    <w:rsid w:val="00A370A8"/>
    <w:rsid w:val="00A632B2"/>
    <w:rsid w:val="00A65B3F"/>
    <w:rsid w:val="00A77ABB"/>
    <w:rsid w:val="00AD522B"/>
    <w:rsid w:val="00AD5725"/>
    <w:rsid w:val="00AD7EB6"/>
    <w:rsid w:val="00AE106F"/>
    <w:rsid w:val="00AE2E1E"/>
    <w:rsid w:val="00AF056A"/>
    <w:rsid w:val="00B04190"/>
    <w:rsid w:val="00B14057"/>
    <w:rsid w:val="00B34D8F"/>
    <w:rsid w:val="00B52F75"/>
    <w:rsid w:val="00B62AB7"/>
    <w:rsid w:val="00B65D7E"/>
    <w:rsid w:val="00B76A66"/>
    <w:rsid w:val="00BB1AC0"/>
    <w:rsid w:val="00BB5950"/>
    <w:rsid w:val="00BC4171"/>
    <w:rsid w:val="00BD2739"/>
    <w:rsid w:val="00BD4753"/>
    <w:rsid w:val="00BD5CB1"/>
    <w:rsid w:val="00BE04C2"/>
    <w:rsid w:val="00BE62EE"/>
    <w:rsid w:val="00C003BA"/>
    <w:rsid w:val="00C278FE"/>
    <w:rsid w:val="00C43D41"/>
    <w:rsid w:val="00C4481A"/>
    <w:rsid w:val="00C44D96"/>
    <w:rsid w:val="00C46878"/>
    <w:rsid w:val="00C75B47"/>
    <w:rsid w:val="00C83343"/>
    <w:rsid w:val="00C94B21"/>
    <w:rsid w:val="00CB4A51"/>
    <w:rsid w:val="00CD4532"/>
    <w:rsid w:val="00CD47B0"/>
    <w:rsid w:val="00CE2C1C"/>
    <w:rsid w:val="00CE5D60"/>
    <w:rsid w:val="00CE6104"/>
    <w:rsid w:val="00CE7918"/>
    <w:rsid w:val="00CF6676"/>
    <w:rsid w:val="00D05881"/>
    <w:rsid w:val="00D16163"/>
    <w:rsid w:val="00D62C7C"/>
    <w:rsid w:val="00D73605"/>
    <w:rsid w:val="00DB33EA"/>
    <w:rsid w:val="00DB3FAD"/>
    <w:rsid w:val="00DD1D6F"/>
    <w:rsid w:val="00DD6E47"/>
    <w:rsid w:val="00DF100B"/>
    <w:rsid w:val="00E112B8"/>
    <w:rsid w:val="00E136ED"/>
    <w:rsid w:val="00E17CAF"/>
    <w:rsid w:val="00E25E2B"/>
    <w:rsid w:val="00E25F83"/>
    <w:rsid w:val="00E55A25"/>
    <w:rsid w:val="00E57909"/>
    <w:rsid w:val="00E61C09"/>
    <w:rsid w:val="00E70BE7"/>
    <w:rsid w:val="00E77644"/>
    <w:rsid w:val="00E84BB7"/>
    <w:rsid w:val="00EB3B58"/>
    <w:rsid w:val="00EB66B1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206FB"/>
    <w:rsid w:val="00F478C7"/>
    <w:rsid w:val="00F55F65"/>
    <w:rsid w:val="00F665A0"/>
    <w:rsid w:val="00F97EBC"/>
    <w:rsid w:val="00FC2972"/>
    <w:rsid w:val="00FC7475"/>
    <w:rsid w:val="00FD0662"/>
    <w:rsid w:val="00FE145A"/>
    <w:rsid w:val="00FE78A0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63B029"/>
  <w15:chartTrackingRefBased/>
  <w15:docId w15:val="{3F914791-A6F3-480F-AF30-840A2F3E8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B04C7"/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eastAsiaTheme="minorEastAsia" w:hAnsiTheme="majorHAnsi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rsid w:val="00E25F83"/>
    <w:rPr>
      <w:rFonts w:asciiTheme="majorHAnsi" w:eastAsiaTheme="minorEastAsia" w:hAnsiTheme="majorHAnsi"/>
      <w:b/>
      <w:color w:val="000000" w:themeColor="text1"/>
      <w:sz w:val="48"/>
    </w:rPr>
  </w:style>
  <w:style w:type="paragraph" w:customStyle="1" w:styleId="Whitetext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customStyle="1" w:styleId="UnresolvedMention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customStyle="1" w:styleId="SkillsBullets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tcs\AppData\Roaming\Microsoft\Templates\Woodwork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F65955407034B28B6FFC06F7746C9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B6772B-8595-4ECF-A6A9-AF2AB4B7F86A}"/>
      </w:docPartPr>
      <w:docPartBody>
        <w:p w:rsidR="00000000" w:rsidRDefault="00000000">
          <w:pPr>
            <w:pStyle w:val="2F65955407034B28B6FFC06F7746C97D"/>
          </w:pPr>
          <w:r w:rsidRPr="007A6A88">
            <w:rPr>
              <w:lang w:val="fr-FR"/>
            </w:rPr>
            <w:t>Phone</w:t>
          </w:r>
        </w:p>
      </w:docPartBody>
    </w:docPart>
    <w:docPart>
      <w:docPartPr>
        <w:name w:val="DD3B3A66B0B84EEAAE4CCB39058046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2C2E29-E674-4C4B-B1DD-C6E66E2C6EF3}"/>
      </w:docPartPr>
      <w:docPartBody>
        <w:p w:rsidR="00000000" w:rsidRDefault="00000000">
          <w:pPr>
            <w:pStyle w:val="DD3B3A66B0B84EEAAE4CCB39058046D6"/>
          </w:pPr>
          <w:r w:rsidRPr="007A6A88">
            <w:rPr>
              <w:lang w:val="fr-FR"/>
            </w:rPr>
            <w:t>Email</w:t>
          </w:r>
        </w:p>
      </w:docPartBody>
    </w:docPart>
    <w:docPart>
      <w:docPartPr>
        <w:name w:val="F3C1F8DA656F4C44BBD34D830285E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287CC-6B3C-4EAE-AA95-E7419EAC88F6}"/>
      </w:docPartPr>
      <w:docPartBody>
        <w:p w:rsidR="00000000" w:rsidRDefault="00000000">
          <w:pPr>
            <w:pStyle w:val="F3C1F8DA656F4C44BBD34D830285EF02"/>
          </w:pPr>
          <w:r w:rsidRPr="001B04C7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55A"/>
    <w:rsid w:val="0061455A"/>
    <w:rsid w:val="00DB33EA"/>
    <w:rsid w:val="00F1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spacing w:before="240" w:after="0" w:line="240" w:lineRule="auto"/>
      <w:outlineLvl w:val="1"/>
    </w:pPr>
    <w:rPr>
      <w:rFonts w:eastAsiaTheme="minorHAnsi"/>
      <w:b/>
      <w:bCs/>
      <w:kern w:val="0"/>
      <w:sz w:val="20"/>
      <w:szCs w:val="32"/>
      <w:lang w:val="en-US" w:eastAsia="zh-C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56D5650EE7487194F9FC986DD59CF0">
    <w:name w:val="AD56D5650EE7487194F9FC986DD59CF0"/>
  </w:style>
  <w:style w:type="paragraph" w:customStyle="1" w:styleId="18745F6636F94C1B89025228578D55DB">
    <w:name w:val="18745F6636F94C1B89025228578D55DB"/>
  </w:style>
  <w:style w:type="paragraph" w:customStyle="1" w:styleId="24775F8E2ADC420DA7D8D66BC5837D30">
    <w:name w:val="24775F8E2ADC420DA7D8D66BC5837D30"/>
  </w:style>
  <w:style w:type="paragraph" w:customStyle="1" w:styleId="153886AC691342908288843CE72977E7">
    <w:name w:val="153886AC691342908288843CE72977E7"/>
  </w:style>
  <w:style w:type="paragraph" w:customStyle="1" w:styleId="EFD312AAF789489F896537A59CB3AC6C">
    <w:name w:val="EFD312AAF789489F896537A59CB3AC6C"/>
  </w:style>
  <w:style w:type="paragraph" w:customStyle="1" w:styleId="2F65955407034B28B6FFC06F7746C97D">
    <w:name w:val="2F65955407034B28B6FFC06F7746C97D"/>
  </w:style>
  <w:style w:type="paragraph" w:customStyle="1" w:styleId="EEAA5286E8B541CCA552711013CA3FFF">
    <w:name w:val="EEAA5286E8B541CCA552711013CA3FFF"/>
  </w:style>
  <w:style w:type="paragraph" w:customStyle="1" w:styleId="DD3B3A66B0B84EEAAE4CCB39058046D6">
    <w:name w:val="DD3B3A66B0B84EEAAE4CCB39058046D6"/>
  </w:style>
  <w:style w:type="paragraph" w:customStyle="1" w:styleId="EFD225EB24584FB5921EB2EFCF473CAE">
    <w:name w:val="EFD225EB24584FB5921EB2EFCF473CAE"/>
  </w:style>
  <w:style w:type="paragraph" w:customStyle="1" w:styleId="35CFB1E264AF489E9DDDA6FC61A1DC85">
    <w:name w:val="35CFB1E264AF489E9DDDA6FC61A1DC85"/>
  </w:style>
  <w:style w:type="paragraph" w:customStyle="1" w:styleId="3985E7825B57432FBC7592BBC2A179F2">
    <w:name w:val="3985E7825B57432FBC7592BBC2A179F2"/>
  </w:style>
  <w:style w:type="paragraph" w:customStyle="1" w:styleId="F3C1F8DA656F4C44BBD34D830285EF02">
    <w:name w:val="F3C1F8DA656F4C44BBD34D830285EF02"/>
  </w:style>
  <w:style w:type="paragraph" w:customStyle="1" w:styleId="15699CD4DFE94066B04953377D5F37F8">
    <w:name w:val="15699CD4DFE94066B04953377D5F37F8"/>
  </w:style>
  <w:style w:type="paragraph" w:customStyle="1" w:styleId="AD21DA9260E94196A668AB6B4C7FD660">
    <w:name w:val="AD21DA9260E94196A668AB6B4C7FD660"/>
  </w:style>
  <w:style w:type="paragraph" w:customStyle="1" w:styleId="A0C61BE7DA3244399DC59AFDD70D1418">
    <w:name w:val="A0C61BE7DA3244399DC59AFDD70D1418"/>
  </w:style>
  <w:style w:type="paragraph" w:customStyle="1" w:styleId="2A434F6CB41740158214567033063B5F">
    <w:name w:val="2A434F6CB41740158214567033063B5F"/>
  </w:style>
  <w:style w:type="paragraph" w:customStyle="1" w:styleId="2054F90AE2D1487EA235EAD9AAAE368D">
    <w:name w:val="2054F90AE2D1487EA235EAD9AAAE368D"/>
  </w:style>
  <w:style w:type="paragraph" w:customStyle="1" w:styleId="F73A62EAF0D2420D87577D71406F4518">
    <w:name w:val="F73A62EAF0D2420D87577D71406F4518"/>
  </w:style>
  <w:style w:type="paragraph" w:customStyle="1" w:styleId="83E8904B303647B599F2B28B82874BE4">
    <w:name w:val="83E8904B303647B599F2B28B82874BE4"/>
  </w:style>
  <w:style w:type="paragraph" w:customStyle="1" w:styleId="171AB1275D084287B0D5BBE14FCDE591">
    <w:name w:val="171AB1275D084287B0D5BBE14FCDE591"/>
  </w:style>
  <w:style w:type="paragraph" w:customStyle="1" w:styleId="2CD53D39F07441F685D70D1DCF909B7F">
    <w:name w:val="2CD53D39F07441F685D70D1DCF909B7F"/>
  </w:style>
  <w:style w:type="paragraph" w:customStyle="1" w:styleId="A2904AD24F124196A33FEEAC6B0DCBC9">
    <w:name w:val="A2904AD24F124196A33FEEAC6B0DCBC9"/>
  </w:style>
  <w:style w:type="paragraph" w:customStyle="1" w:styleId="0644363D61EE470DBB36FB3145B444B2">
    <w:name w:val="0644363D61EE470DBB36FB3145B444B2"/>
  </w:style>
  <w:style w:type="paragraph" w:customStyle="1" w:styleId="48213ECC53794BB6A205B7BE4902CA1E">
    <w:name w:val="48213ECC53794BB6A205B7BE4902CA1E"/>
  </w:style>
  <w:style w:type="paragraph" w:customStyle="1" w:styleId="B1D3D2247C424903B17A81C76BC5A43E">
    <w:name w:val="B1D3D2247C424903B17A81C76BC5A43E"/>
  </w:style>
  <w:style w:type="paragraph" w:customStyle="1" w:styleId="84A9739CDFA24258869644FC831C4255">
    <w:name w:val="84A9739CDFA24258869644FC831C4255"/>
  </w:style>
  <w:style w:type="paragraph" w:customStyle="1" w:styleId="45BA497497184575A01CB4C41319B18A">
    <w:name w:val="45BA497497184575A01CB4C41319B18A"/>
  </w:style>
  <w:style w:type="paragraph" w:customStyle="1" w:styleId="7D22CCAFE66E432CA71B9D4B4D7E26DC">
    <w:name w:val="7D22CCAFE66E432CA71B9D4B4D7E26DC"/>
  </w:style>
  <w:style w:type="paragraph" w:customStyle="1" w:styleId="C872553E66824E5798940AEDE2837F04">
    <w:name w:val="C872553E66824E5798940AEDE2837F04"/>
  </w:style>
  <w:style w:type="paragraph" w:customStyle="1" w:styleId="DB6CE7DB612345DF802C502B4C5F8D00">
    <w:name w:val="DB6CE7DB612345DF802C502B4C5F8D00"/>
  </w:style>
  <w:style w:type="paragraph" w:customStyle="1" w:styleId="16B3FA20E79B405A85A59B95AAF3FE1A">
    <w:name w:val="16B3FA20E79B405A85A59B95AAF3FE1A"/>
  </w:style>
  <w:style w:type="paragraph" w:customStyle="1" w:styleId="FDBA09F578ED4A3CB2E8BCE26901CE56">
    <w:name w:val="FDBA09F578ED4A3CB2E8BCE26901CE56"/>
  </w:style>
  <w:style w:type="character" w:customStyle="1" w:styleId="Heading2Char">
    <w:name w:val="Heading 2 Char"/>
    <w:basedOn w:val="DefaultParagraphFont"/>
    <w:link w:val="Heading2"/>
    <w:uiPriority w:val="1"/>
    <w:rPr>
      <w:rFonts w:eastAsiaTheme="minorHAnsi"/>
      <w:b/>
      <w:bCs/>
      <w:kern w:val="0"/>
      <w:sz w:val="20"/>
      <w:szCs w:val="32"/>
      <w:lang w:val="en-US" w:eastAsia="zh-CN" w:bidi="ar-SA"/>
      <w14:ligatures w14:val="none"/>
    </w:rPr>
  </w:style>
  <w:style w:type="paragraph" w:customStyle="1" w:styleId="EE8CD052CC104B75B11941E48C8547DE">
    <w:name w:val="EE8CD052CC104B75B11941E48C8547DE"/>
  </w:style>
  <w:style w:type="paragraph" w:customStyle="1" w:styleId="805EB82B3072438FB256695E09760950">
    <w:name w:val="805EB82B3072438FB256695E09760950"/>
  </w:style>
  <w:style w:type="paragraph" w:customStyle="1" w:styleId="5252CC5EE3154D188C05B5C13A4F0CB4">
    <w:name w:val="5252CC5EE3154D188C05B5C13A4F0CB4"/>
  </w:style>
  <w:style w:type="paragraph" w:customStyle="1" w:styleId="896CEFD6F29B484190E80B3366543759">
    <w:name w:val="896CEFD6F29B484190E80B3366543759"/>
  </w:style>
  <w:style w:type="paragraph" w:customStyle="1" w:styleId="C64742FF2C2040E287E6566A0FDB92C5">
    <w:name w:val="C64742FF2C2040E287E6566A0FDB92C5"/>
  </w:style>
  <w:style w:type="paragraph" w:customStyle="1" w:styleId="28DB65CE2DC7445AA8889B1DA1993616">
    <w:name w:val="28DB65CE2DC7445AA8889B1DA1993616"/>
  </w:style>
  <w:style w:type="paragraph" w:customStyle="1" w:styleId="F5D3E97B24EA44E080EC7C9DED816B60">
    <w:name w:val="F5D3E97B24EA44E080EC7C9DED816B60"/>
  </w:style>
  <w:style w:type="paragraph" w:customStyle="1" w:styleId="3A589014237345A0929192003DBC01BD">
    <w:name w:val="3A589014237345A0929192003DBC01BD"/>
  </w:style>
  <w:style w:type="paragraph" w:customStyle="1" w:styleId="BD1D53E16AC54DDB9C067E3A796CA4EC">
    <w:name w:val="BD1D53E16AC54DDB9C067E3A796CA4EC"/>
  </w:style>
  <w:style w:type="paragraph" w:customStyle="1" w:styleId="ED82DA5D08C64B79A9F12695EE7AF331">
    <w:name w:val="ED82DA5D08C64B79A9F12695EE7AF331"/>
  </w:style>
  <w:style w:type="paragraph" w:customStyle="1" w:styleId="E6CDB00AC9724972AA6E07763B5BCBB7">
    <w:name w:val="E6CDB00AC9724972AA6E07763B5BCBB7"/>
    <w:rsid w:val="0061455A"/>
  </w:style>
  <w:style w:type="paragraph" w:customStyle="1" w:styleId="4C423ECA53D0489FB2BD67A709D04578">
    <w:name w:val="4C423ECA53D0489FB2BD67A709D04578"/>
    <w:rsid w:val="0061455A"/>
  </w:style>
  <w:style w:type="paragraph" w:customStyle="1" w:styleId="24CA1518C02141C1B0B2855215F7C93F">
    <w:name w:val="24CA1518C02141C1B0B2855215F7C93F"/>
    <w:rsid w:val="0061455A"/>
  </w:style>
  <w:style w:type="paragraph" w:customStyle="1" w:styleId="7B93B2CD187744C483CCB0BFF426BFCB">
    <w:name w:val="7B93B2CD187744C483CCB0BFF426BFCB"/>
    <w:rsid w:val="0061455A"/>
  </w:style>
  <w:style w:type="paragraph" w:customStyle="1" w:styleId="016AD5C667484AA4AA60594A70B16CDA">
    <w:name w:val="016AD5C667484AA4AA60594A70B16CDA"/>
    <w:rsid w:val="0061455A"/>
  </w:style>
  <w:style w:type="paragraph" w:customStyle="1" w:styleId="2505F8EF68784F169F999F1973A38BD2">
    <w:name w:val="2505F8EF68784F169F999F1973A38BD2"/>
    <w:rsid w:val="0061455A"/>
  </w:style>
  <w:style w:type="paragraph" w:customStyle="1" w:styleId="977A9D21A5464E57933CD3C835B09E27">
    <w:name w:val="977A9D21A5464E57933CD3C835B09E27"/>
    <w:rsid w:val="0061455A"/>
  </w:style>
  <w:style w:type="paragraph" w:customStyle="1" w:styleId="1E7545BEE4574F289DE4A30D120E458A">
    <w:name w:val="1E7545BEE4574F289DE4A30D120E458A"/>
    <w:rsid w:val="006145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4C849A-273B-4A76-936D-84CF7BB315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11D347BF-19B5-4960-8030-B1E4E8F64B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29A8C1-5468-45C3-ACB9-92A4C24C90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Woodworking resume</Template>
  <TotalTime>54</TotalTime>
  <Pages>2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vishwash sharma</dc:creator>
  <cp:keywords/>
  <dc:description/>
  <cp:lastModifiedBy>vishwash sharma</cp:lastModifiedBy>
  <cp:revision>1</cp:revision>
  <dcterms:created xsi:type="dcterms:W3CDTF">2024-12-03T09:20:00Z</dcterms:created>
  <dcterms:modified xsi:type="dcterms:W3CDTF">2024-12-03T10:14:00Z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